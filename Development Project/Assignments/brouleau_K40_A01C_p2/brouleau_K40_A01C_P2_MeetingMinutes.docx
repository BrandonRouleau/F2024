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486920" w14:textId="3F28753B" w:rsidR="00907FCF" w:rsidRDefault="00000000">
      <w:pPr>
        <w:pStyle w:val="Title"/>
      </w:pPr>
      <w:sdt>
        <w:sdtPr>
          <w:id w:val="745540532"/>
          <w:placeholder>
            <w:docPart w:val="160E122DB16C437FB277537B2CC13771"/>
          </w:placeholder>
          <w15:appearance w15:val="hidden"/>
        </w:sdtPr>
        <w:sdtContent>
          <w:r w:rsidR="00D0632C">
            <w:t>Initial Client Meeting</w:t>
          </w:r>
        </w:sdtContent>
      </w:sdt>
      <w:r w:rsidR="008B14EC">
        <w:t xml:space="preserve"> |MINUTES</w:t>
      </w:r>
    </w:p>
    <w:p w14:paraId="68F594F7" w14:textId="1EB3A629" w:rsidR="00170F6A" w:rsidRDefault="008B14EC">
      <w:pPr>
        <w:pStyle w:val="Subtitle"/>
      </w:pPr>
      <w:r>
        <w:t>Meeting date | time</w:t>
      </w:r>
      <w:r w:rsidR="00B91059" w:rsidRPr="00B91059">
        <w:rPr>
          <w:rStyle w:val="SubtleEmphasis"/>
        </w:rPr>
        <w:t xml:space="preserve"> </w:t>
      </w:r>
      <w:sdt>
        <w:sdtPr>
          <w:rPr>
            <w:rStyle w:val="SubtleEmphasis"/>
          </w:rPr>
          <w:id w:val="-471444906"/>
          <w:placeholder>
            <w:docPart w:val="53FCE1190DB9464DB0E282539022C309"/>
          </w:placeholder>
          <w:date w:fullDate="2024-09-26T10:00:00Z">
            <w:dateFormat w:val="M/d/yyyy h:mm am/pm"/>
            <w:lid w:val="en-US"/>
            <w:storeMappedDataAs w:val="dateTime"/>
            <w:calendar w:val="gregorian"/>
          </w:date>
        </w:sdtPr>
        <w:sdtEndPr>
          <w:rPr>
            <w:rStyle w:val="DefaultParagraphFont"/>
            <w:i w:val="0"/>
            <w:iCs w:val="0"/>
            <w:color w:val="9F2936" w:themeColor="accent2"/>
          </w:rPr>
        </w:sdtEndPr>
        <w:sdtContent>
          <w:r w:rsidR="002D682F">
            <w:rPr>
              <w:rStyle w:val="SubtleEmphasis"/>
            </w:rPr>
            <w:t>9/2</w:t>
          </w:r>
          <w:r w:rsidR="00D0632C">
            <w:rPr>
              <w:rStyle w:val="SubtleEmphasis"/>
            </w:rPr>
            <w:t>6</w:t>
          </w:r>
          <w:r w:rsidR="002D682F">
            <w:rPr>
              <w:rStyle w:val="SubtleEmphasis"/>
            </w:rPr>
            <w:t>/20</w:t>
          </w:r>
          <w:r w:rsidR="00462CF9">
            <w:rPr>
              <w:rStyle w:val="SubtleEmphasis"/>
            </w:rPr>
            <w:t>24</w:t>
          </w:r>
          <w:r w:rsidR="002D682F">
            <w:rPr>
              <w:rStyle w:val="SubtleEmphasis"/>
            </w:rPr>
            <w:t xml:space="preserve"> 1</w:t>
          </w:r>
          <w:r w:rsidR="00D0632C">
            <w:rPr>
              <w:rStyle w:val="SubtleEmphasis"/>
            </w:rPr>
            <w:t>0</w:t>
          </w:r>
          <w:r w:rsidR="002D682F">
            <w:rPr>
              <w:rStyle w:val="SubtleEmphasis"/>
            </w:rPr>
            <w:t>:00 AM</w:t>
          </w:r>
        </w:sdtContent>
      </w:sdt>
      <w:r>
        <w:t xml:space="preserve"> </w:t>
      </w:r>
      <w:r w:rsidR="00170F6A">
        <w:t xml:space="preserve"> </w:t>
      </w:r>
    </w:p>
    <w:p w14:paraId="3060A53E" w14:textId="57898ED5" w:rsidR="00907FCF" w:rsidRDefault="008B14EC">
      <w:pPr>
        <w:pStyle w:val="Subtitle"/>
        <w:rPr>
          <w:rStyle w:val="SubtleEmphasis"/>
        </w:rPr>
      </w:pPr>
      <w:r>
        <w:t xml:space="preserve">Meeting location </w:t>
      </w:r>
      <w:sdt>
        <w:sdtPr>
          <w:rPr>
            <w:rStyle w:val="SubtleEmphasis"/>
          </w:rPr>
          <w:id w:val="465398058"/>
          <w:placeholder>
            <w:docPart w:val="5A0577C9FE9541988FA79E7D89655B03"/>
          </w:placeholder>
          <w15:appearance w15:val="hidden"/>
        </w:sdtPr>
        <w:sdtEndPr>
          <w:rPr>
            <w:rStyle w:val="DefaultParagraphFont"/>
            <w:i w:val="0"/>
            <w:iCs w:val="0"/>
            <w:color w:val="9F2936" w:themeColor="accent2"/>
          </w:rPr>
        </w:sdtEndPr>
        <w:sdtContent>
          <w:r w:rsidR="00D0632C">
            <w:t>B-218</w:t>
          </w:r>
        </w:sdtContent>
      </w:sdt>
    </w:p>
    <w:p w14:paraId="06B00961" w14:textId="77777777" w:rsidR="00170F6A" w:rsidRDefault="00170F6A" w:rsidP="00170F6A">
      <w:pPr>
        <w:pStyle w:val="Heading1"/>
      </w:pPr>
      <w:r>
        <w:t>Attendees</w:t>
      </w:r>
    </w:p>
    <w:p w14:paraId="2A647727" w14:textId="77777777" w:rsidR="00170F6A" w:rsidRDefault="00170F6A">
      <w:pPr>
        <w:pStyle w:val="Subtitle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E367E1" w14:paraId="405C3726" w14:textId="77777777" w:rsidTr="00A42BDF"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</w:tcPr>
          <w:p w14:paraId="67414E0C" w14:textId="27205E8D" w:rsidR="00E367E1" w:rsidRDefault="00D0632C" w:rsidP="00E367E1">
            <w:r>
              <w:t>Michelle Hoyt (client)</w:t>
            </w:r>
          </w:p>
          <w:p w14:paraId="4D5E8B62" w14:textId="77777777" w:rsidR="00D0632C" w:rsidRDefault="00D0632C" w:rsidP="00E367E1">
            <w:r>
              <w:t>Christoper Elliott (PM)</w:t>
            </w:r>
          </w:p>
          <w:p w14:paraId="45873BAD" w14:textId="77777777" w:rsidR="00D0632C" w:rsidRDefault="00D0632C" w:rsidP="00E367E1">
            <w:r>
              <w:t>Brandon Rouleau (Scrum Team)</w:t>
            </w:r>
          </w:p>
          <w:p w14:paraId="11CCAEAA" w14:textId="77777777" w:rsidR="00D0632C" w:rsidRDefault="00D0632C" w:rsidP="00E367E1">
            <w:r>
              <w:t>Parker Stone (Scrum Team)</w:t>
            </w:r>
          </w:p>
          <w:p w14:paraId="08A1EACD" w14:textId="77777777" w:rsidR="00D0632C" w:rsidRDefault="00D0632C" w:rsidP="00E367E1">
            <w:r>
              <w:t>Julia Forbes (Scrum Team)</w:t>
            </w:r>
          </w:p>
          <w:p w14:paraId="6B3BCD63" w14:textId="2B2BB246" w:rsidR="00D0632C" w:rsidRDefault="00D0632C" w:rsidP="00E367E1">
            <w:r>
              <w:t>Benjamin Nguyen (Scrum Team)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</w:tcPr>
          <w:p w14:paraId="70432DF9" w14:textId="0F491FDE" w:rsidR="00E367E1" w:rsidRDefault="00E367E1" w:rsidP="00E367E1"/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</w:tcPr>
          <w:p w14:paraId="5C478F95" w14:textId="77777777" w:rsidR="00E367E1" w:rsidRDefault="00E367E1" w:rsidP="00E367E1"/>
        </w:tc>
      </w:tr>
      <w:tr w:rsidR="00E367E1" w14:paraId="41C80664" w14:textId="77777777" w:rsidTr="00A42BDF"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</w:tcPr>
          <w:p w14:paraId="2CBC757D" w14:textId="77777777" w:rsidR="00E367E1" w:rsidRDefault="00E367E1" w:rsidP="00E367E1"/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</w:tcPr>
          <w:p w14:paraId="54F3F73A" w14:textId="77777777" w:rsidR="00E367E1" w:rsidRDefault="00E367E1" w:rsidP="00E367E1"/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</w:tcPr>
          <w:p w14:paraId="2E605C77" w14:textId="77777777" w:rsidR="00E367E1" w:rsidRDefault="00E367E1" w:rsidP="00E367E1">
            <w:pPr>
              <w:ind w:left="0"/>
            </w:pPr>
          </w:p>
        </w:tc>
      </w:tr>
    </w:tbl>
    <w:p w14:paraId="4A071EE4" w14:textId="77777777" w:rsidR="00170F6A" w:rsidRDefault="00170F6A" w:rsidP="00170F6A">
      <w:pPr>
        <w:pStyle w:val="Heading1"/>
      </w:pPr>
      <w:r>
        <w:t>Subject</w:t>
      </w:r>
    </w:p>
    <w:p w14:paraId="0E38F995" w14:textId="5F28F77F" w:rsidR="00170F6A" w:rsidRDefault="00D0632C" w:rsidP="003B53E1">
      <w:r>
        <w:t>Initial client meeting to gather information and requirements about the nursing project</w:t>
      </w:r>
    </w:p>
    <w:p w14:paraId="3ACB7A0F" w14:textId="77777777" w:rsidR="003B53E1" w:rsidRDefault="003B53E1" w:rsidP="003B53E1">
      <w:pPr>
        <w:pStyle w:val="Subtitle"/>
        <w:ind w:left="0"/>
      </w:pPr>
    </w:p>
    <w:p w14:paraId="2B165C61" w14:textId="77777777" w:rsidR="00907FCF" w:rsidRDefault="00170F6A">
      <w:pPr>
        <w:pStyle w:val="Heading1"/>
      </w:pPr>
      <w:r>
        <w:t>Discussion</w:t>
      </w:r>
      <w:r w:rsidR="008B14EC">
        <w:t xml:space="preserve"> </w:t>
      </w:r>
      <w:r>
        <w:t>Topics</w:t>
      </w:r>
    </w:p>
    <w:p w14:paraId="13E2C14B" w14:textId="50237795" w:rsidR="008B260C" w:rsidRDefault="00DC5ADD" w:rsidP="00DC5ADD">
      <w:pPr>
        <w:ind w:left="0"/>
      </w:pPr>
      <w:r>
        <w:t>D</w:t>
      </w:r>
      <w:r w:rsidR="00F4310C">
        <w:t>iscussed priorities for first prototype</w:t>
      </w:r>
      <w:r>
        <w:t xml:space="preserve"> for team to build.</w:t>
      </w:r>
    </w:p>
    <w:p w14:paraId="2DE62F8B" w14:textId="7BAF6046" w:rsidR="00DC5ADD" w:rsidRDefault="00DC5ADD" w:rsidP="00DC5ADD">
      <w:pPr>
        <w:ind w:left="0"/>
      </w:pPr>
      <w:r>
        <w:t>Discussed specifics for different components of system.</w:t>
      </w:r>
    </w:p>
    <w:p w14:paraId="75607938" w14:textId="05502258" w:rsidR="00DC5ADD" w:rsidRDefault="00DC5ADD" w:rsidP="00DC5ADD">
      <w:pPr>
        <w:ind w:left="0"/>
      </w:pPr>
      <w:r>
        <w:t xml:space="preserve">Discussed general requirements for systems. </w:t>
      </w:r>
    </w:p>
    <w:p w14:paraId="7C47E696" w14:textId="62B22EB4" w:rsidR="00DC5ADD" w:rsidRDefault="00DC5ADD" w:rsidP="00DC5ADD">
      <w:pPr>
        <w:ind w:left="0"/>
      </w:pPr>
      <w:r>
        <w:t>Discussed necessity of student services role.</w:t>
      </w:r>
    </w:p>
    <w:p w14:paraId="3DFD8B22" w14:textId="45C0510C" w:rsidR="00DC5ADD" w:rsidRDefault="00DC5ADD" w:rsidP="00DC5ADD">
      <w:pPr>
        <w:ind w:left="0"/>
      </w:pPr>
      <w:r>
        <w:t>Discussed IST privileges and potential concerns.</w:t>
      </w:r>
    </w:p>
    <w:p w14:paraId="4D66BFB6" w14:textId="0981DE75" w:rsidR="00DC5ADD" w:rsidRDefault="00DC5ADD" w:rsidP="00DC5ADD">
      <w:pPr>
        <w:ind w:left="0"/>
      </w:pPr>
      <w:r>
        <w:t>Discussed appointments for various documents, such as mask fitting.</w:t>
      </w:r>
    </w:p>
    <w:p w14:paraId="4B5CE0ED" w14:textId="23E5F281" w:rsidR="00881E75" w:rsidRDefault="00881E75" w:rsidP="00DC5ADD">
      <w:pPr>
        <w:ind w:left="0"/>
      </w:pPr>
      <w:r>
        <w:t xml:space="preserve">Discussed document requirements, including which documents need to be recurring or </w:t>
      </w:r>
      <w:r w:rsidR="005975F7">
        <w:t>dependent</w:t>
      </w:r>
      <w:r>
        <w:t>.</w:t>
      </w:r>
    </w:p>
    <w:p w14:paraId="6B697443" w14:textId="77777777" w:rsidR="00F4310C" w:rsidRDefault="00F4310C" w:rsidP="003B53E1"/>
    <w:p w14:paraId="7D1E1BBB" w14:textId="77777777" w:rsidR="005454FF" w:rsidRPr="003B53E1" w:rsidRDefault="005454FF" w:rsidP="003B53E1"/>
    <w:p w14:paraId="071ACBB3" w14:textId="77777777" w:rsidR="00170F6A" w:rsidRDefault="00170F6A" w:rsidP="00170F6A">
      <w:pPr>
        <w:pStyle w:val="Heading1"/>
      </w:pPr>
      <w:r>
        <w:t>Decisions</w:t>
      </w:r>
    </w:p>
    <w:tbl>
      <w:tblPr>
        <w:tblStyle w:val="TableGrid"/>
        <w:tblW w:w="0" w:type="auto"/>
        <w:tblInd w:w="72" w:type="dxa"/>
        <w:tblLook w:val="04A0" w:firstRow="1" w:lastRow="0" w:firstColumn="1" w:lastColumn="0" w:noHBand="0" w:noVBand="1"/>
      </w:tblPr>
      <w:tblGrid>
        <w:gridCol w:w="1502"/>
        <w:gridCol w:w="8322"/>
      </w:tblGrid>
      <w:tr w:rsidR="00D851F4" w14:paraId="0EC6ADA1" w14:textId="77777777" w:rsidTr="00D851F4">
        <w:trPr>
          <w:trHeight w:val="738"/>
        </w:trPr>
        <w:tc>
          <w:tcPr>
            <w:tcW w:w="1502" w:type="dxa"/>
          </w:tcPr>
          <w:p w14:paraId="2A0541C2" w14:textId="77777777" w:rsidR="00D851F4" w:rsidRDefault="00D851F4" w:rsidP="00170F6A">
            <w:pPr>
              <w:ind w:left="0"/>
            </w:pPr>
            <w:r>
              <w:t>D1</w:t>
            </w:r>
          </w:p>
        </w:tc>
        <w:tc>
          <w:tcPr>
            <w:tcW w:w="8322" w:type="dxa"/>
          </w:tcPr>
          <w:p w14:paraId="26B87E01" w14:textId="247C8CB2" w:rsidR="00D851F4" w:rsidRDefault="00F4310C" w:rsidP="00170F6A">
            <w:pPr>
              <w:ind w:left="0"/>
            </w:pPr>
            <w:r>
              <w:t>Declare keeping project visually simple a priority.</w:t>
            </w:r>
          </w:p>
        </w:tc>
      </w:tr>
      <w:tr w:rsidR="00D851F4" w14:paraId="7DFCF82E" w14:textId="77777777" w:rsidTr="00D851F4">
        <w:trPr>
          <w:trHeight w:val="447"/>
        </w:trPr>
        <w:tc>
          <w:tcPr>
            <w:tcW w:w="1502" w:type="dxa"/>
          </w:tcPr>
          <w:p w14:paraId="76FFB4FA" w14:textId="77777777" w:rsidR="00D851F4" w:rsidRDefault="008B260C" w:rsidP="00170F6A">
            <w:pPr>
              <w:ind w:left="0"/>
            </w:pPr>
            <w:r>
              <w:t>D2</w:t>
            </w:r>
          </w:p>
        </w:tc>
        <w:tc>
          <w:tcPr>
            <w:tcW w:w="8322" w:type="dxa"/>
          </w:tcPr>
          <w:p w14:paraId="4ACEE390" w14:textId="373D6718" w:rsidR="00D851F4" w:rsidRDefault="00F4310C" w:rsidP="00170F6A">
            <w:pPr>
              <w:ind w:left="0"/>
            </w:pPr>
            <w:r>
              <w:t>Declare ability for students to upload documents as priority.</w:t>
            </w:r>
          </w:p>
        </w:tc>
      </w:tr>
      <w:tr w:rsidR="00D851F4" w14:paraId="5800C0F0" w14:textId="77777777" w:rsidTr="00D851F4">
        <w:trPr>
          <w:trHeight w:val="447"/>
        </w:trPr>
        <w:tc>
          <w:tcPr>
            <w:tcW w:w="1502" w:type="dxa"/>
          </w:tcPr>
          <w:p w14:paraId="6CC9F9FD" w14:textId="77777777" w:rsidR="00D851F4" w:rsidRDefault="008B260C" w:rsidP="00170F6A">
            <w:pPr>
              <w:ind w:left="0"/>
            </w:pPr>
            <w:r>
              <w:lastRenderedPageBreak/>
              <w:t>D3</w:t>
            </w:r>
          </w:p>
        </w:tc>
        <w:tc>
          <w:tcPr>
            <w:tcW w:w="8322" w:type="dxa"/>
          </w:tcPr>
          <w:p w14:paraId="1B8853BA" w14:textId="064653DF" w:rsidR="00D851F4" w:rsidRDefault="00F4310C" w:rsidP="00170F6A">
            <w:pPr>
              <w:ind w:left="0"/>
            </w:pPr>
            <w:r>
              <w:t>Declare ability for coordinators to confirm or deny documents with a comment as priority.</w:t>
            </w:r>
          </w:p>
        </w:tc>
      </w:tr>
      <w:tr w:rsidR="00F4310C" w14:paraId="21010E05" w14:textId="77777777" w:rsidTr="00085855">
        <w:trPr>
          <w:trHeight w:val="447"/>
        </w:trPr>
        <w:tc>
          <w:tcPr>
            <w:tcW w:w="1502" w:type="dxa"/>
          </w:tcPr>
          <w:p w14:paraId="702E5BE2" w14:textId="5E982792" w:rsidR="00F4310C" w:rsidRDefault="00F4310C" w:rsidP="00085855">
            <w:pPr>
              <w:ind w:left="0"/>
            </w:pPr>
            <w:r>
              <w:t>D4</w:t>
            </w:r>
          </w:p>
        </w:tc>
        <w:tc>
          <w:tcPr>
            <w:tcW w:w="8322" w:type="dxa"/>
          </w:tcPr>
          <w:p w14:paraId="3D87E24A" w14:textId="07CC4EE1" w:rsidR="00F4310C" w:rsidRDefault="00F4310C" w:rsidP="00085855">
            <w:pPr>
              <w:ind w:left="0"/>
            </w:pPr>
            <w:r>
              <w:t>Declare ability for coordinator to view summary of students as priority.</w:t>
            </w:r>
          </w:p>
        </w:tc>
      </w:tr>
      <w:tr w:rsidR="00F4310C" w14:paraId="5C66EA51" w14:textId="77777777" w:rsidTr="00D851F4">
        <w:trPr>
          <w:trHeight w:val="447"/>
        </w:trPr>
        <w:tc>
          <w:tcPr>
            <w:tcW w:w="1502" w:type="dxa"/>
          </w:tcPr>
          <w:p w14:paraId="2A4B14C7" w14:textId="78819970" w:rsidR="00F4310C" w:rsidRDefault="00F4310C" w:rsidP="00170F6A">
            <w:pPr>
              <w:ind w:left="0"/>
            </w:pPr>
            <w:r>
              <w:t>D5</w:t>
            </w:r>
          </w:p>
        </w:tc>
        <w:tc>
          <w:tcPr>
            <w:tcW w:w="8322" w:type="dxa"/>
          </w:tcPr>
          <w:p w14:paraId="1D68E6B2" w14:textId="3C405D51" w:rsidR="00F4310C" w:rsidRDefault="00F4310C" w:rsidP="00170F6A">
            <w:pPr>
              <w:ind w:left="0"/>
            </w:pPr>
            <w:r>
              <w:t>Declare unique roles for students and coordinators as priority.</w:t>
            </w:r>
          </w:p>
        </w:tc>
      </w:tr>
      <w:tr w:rsidR="00F4310C" w14:paraId="652F68E6" w14:textId="77777777" w:rsidTr="00D851F4">
        <w:trPr>
          <w:trHeight w:val="447"/>
        </w:trPr>
        <w:tc>
          <w:tcPr>
            <w:tcW w:w="1502" w:type="dxa"/>
          </w:tcPr>
          <w:p w14:paraId="737E4A3F" w14:textId="4FC36F7A" w:rsidR="00F4310C" w:rsidRDefault="00F4310C" w:rsidP="00170F6A">
            <w:pPr>
              <w:ind w:left="0"/>
            </w:pPr>
            <w:r>
              <w:t>D6</w:t>
            </w:r>
          </w:p>
        </w:tc>
        <w:tc>
          <w:tcPr>
            <w:tcW w:w="8322" w:type="dxa"/>
          </w:tcPr>
          <w:p w14:paraId="4EF341C8" w14:textId="658F3E02" w:rsidR="00F4310C" w:rsidRDefault="00F4310C" w:rsidP="00170F6A">
            <w:pPr>
              <w:ind w:left="0"/>
            </w:pPr>
            <w:r>
              <w:t>Declare viewing documents in app as priority.</w:t>
            </w:r>
          </w:p>
        </w:tc>
      </w:tr>
      <w:tr w:rsidR="00F4310C" w14:paraId="0AE8F0A2" w14:textId="77777777" w:rsidTr="00D851F4">
        <w:trPr>
          <w:trHeight w:val="447"/>
        </w:trPr>
        <w:tc>
          <w:tcPr>
            <w:tcW w:w="1502" w:type="dxa"/>
          </w:tcPr>
          <w:p w14:paraId="2C792243" w14:textId="24DBF08E" w:rsidR="00F4310C" w:rsidRDefault="00F4310C" w:rsidP="00170F6A">
            <w:pPr>
              <w:ind w:left="0"/>
            </w:pPr>
            <w:r>
              <w:t>D7</w:t>
            </w:r>
          </w:p>
        </w:tc>
        <w:tc>
          <w:tcPr>
            <w:tcW w:w="8322" w:type="dxa"/>
          </w:tcPr>
          <w:p w14:paraId="3E241FE9" w14:textId="084209A7" w:rsidR="00F4310C" w:rsidRDefault="00F4310C" w:rsidP="00170F6A">
            <w:pPr>
              <w:ind w:left="0"/>
            </w:pPr>
            <w:r>
              <w:t>Declare tracking of completed documents for students as priorities.</w:t>
            </w:r>
          </w:p>
        </w:tc>
      </w:tr>
      <w:tr w:rsidR="00F4310C" w14:paraId="27DBB32E" w14:textId="77777777" w:rsidTr="00D851F4">
        <w:trPr>
          <w:trHeight w:val="447"/>
        </w:trPr>
        <w:tc>
          <w:tcPr>
            <w:tcW w:w="1502" w:type="dxa"/>
          </w:tcPr>
          <w:p w14:paraId="2564392A" w14:textId="056AF9E9" w:rsidR="00F4310C" w:rsidRDefault="00F4310C" w:rsidP="00170F6A">
            <w:pPr>
              <w:ind w:left="0"/>
            </w:pPr>
            <w:r>
              <w:t>D8</w:t>
            </w:r>
          </w:p>
        </w:tc>
        <w:tc>
          <w:tcPr>
            <w:tcW w:w="8322" w:type="dxa"/>
          </w:tcPr>
          <w:p w14:paraId="10F1D096" w14:textId="72BD469C" w:rsidR="00F4310C" w:rsidRDefault="00F4310C" w:rsidP="00170F6A">
            <w:pPr>
              <w:ind w:left="0"/>
            </w:pPr>
            <w:r>
              <w:t xml:space="preserve">System should </w:t>
            </w:r>
            <w:r w:rsidR="00C9387B">
              <w:t>archive all old documents.</w:t>
            </w:r>
          </w:p>
        </w:tc>
      </w:tr>
      <w:tr w:rsidR="00F4310C" w14:paraId="225C943F" w14:textId="77777777" w:rsidTr="00D851F4">
        <w:trPr>
          <w:trHeight w:val="447"/>
        </w:trPr>
        <w:tc>
          <w:tcPr>
            <w:tcW w:w="1502" w:type="dxa"/>
          </w:tcPr>
          <w:p w14:paraId="3275B764" w14:textId="48321604" w:rsidR="00F4310C" w:rsidRDefault="00F4310C" w:rsidP="00170F6A">
            <w:pPr>
              <w:ind w:left="0"/>
            </w:pPr>
            <w:r>
              <w:t>D9</w:t>
            </w:r>
          </w:p>
        </w:tc>
        <w:tc>
          <w:tcPr>
            <w:tcW w:w="8322" w:type="dxa"/>
          </w:tcPr>
          <w:p w14:paraId="69093C56" w14:textId="358F9860" w:rsidR="00F4310C" w:rsidRDefault="00F4310C" w:rsidP="00170F6A">
            <w:pPr>
              <w:ind w:left="0"/>
            </w:pPr>
            <w:r>
              <w:t>Edge cases for submissions should be handled through comments</w:t>
            </w:r>
          </w:p>
        </w:tc>
      </w:tr>
      <w:tr w:rsidR="00F4310C" w14:paraId="30CDFF39" w14:textId="77777777" w:rsidTr="00D851F4">
        <w:trPr>
          <w:trHeight w:val="447"/>
        </w:trPr>
        <w:tc>
          <w:tcPr>
            <w:tcW w:w="1502" w:type="dxa"/>
          </w:tcPr>
          <w:p w14:paraId="54B00908" w14:textId="5F1ABEC2" w:rsidR="00F4310C" w:rsidRDefault="00F4310C" w:rsidP="00170F6A">
            <w:pPr>
              <w:ind w:left="0"/>
            </w:pPr>
            <w:r>
              <w:t>D10</w:t>
            </w:r>
          </w:p>
        </w:tc>
        <w:tc>
          <w:tcPr>
            <w:tcW w:w="8322" w:type="dxa"/>
          </w:tcPr>
          <w:p w14:paraId="00575113" w14:textId="710AFB48" w:rsidR="00F4310C" w:rsidRDefault="00377BAE" w:rsidP="00170F6A">
            <w:pPr>
              <w:ind w:left="0"/>
            </w:pPr>
            <w:r>
              <w:t xml:space="preserve">Coordinators should always be able to extend deadlines, and updated deadlines </w:t>
            </w:r>
            <w:proofErr w:type="spellStart"/>
            <w:r>
              <w:t>hould</w:t>
            </w:r>
            <w:proofErr w:type="spellEnd"/>
            <w:r>
              <w:t xml:space="preserve"> be shown to the students. </w:t>
            </w:r>
          </w:p>
        </w:tc>
      </w:tr>
      <w:tr w:rsidR="00F4310C" w14:paraId="4F62397B" w14:textId="77777777" w:rsidTr="00377BAE">
        <w:trPr>
          <w:trHeight w:val="70"/>
        </w:trPr>
        <w:tc>
          <w:tcPr>
            <w:tcW w:w="1502" w:type="dxa"/>
          </w:tcPr>
          <w:p w14:paraId="69C505D2" w14:textId="0DE53BAF" w:rsidR="00F4310C" w:rsidRDefault="00377BAE" w:rsidP="00170F6A">
            <w:pPr>
              <w:ind w:left="0"/>
            </w:pPr>
            <w:r>
              <w:t>D11</w:t>
            </w:r>
          </w:p>
        </w:tc>
        <w:tc>
          <w:tcPr>
            <w:tcW w:w="8322" w:type="dxa"/>
          </w:tcPr>
          <w:p w14:paraId="467D48E4" w14:textId="62DF8A84" w:rsidR="00F4310C" w:rsidRDefault="00377BAE" w:rsidP="00170F6A">
            <w:pPr>
              <w:ind w:left="0"/>
            </w:pPr>
            <w:r>
              <w:t xml:space="preserve">System should lock submissions on the course drop date. </w:t>
            </w:r>
          </w:p>
        </w:tc>
      </w:tr>
      <w:tr w:rsidR="00377BAE" w14:paraId="3D4B3021" w14:textId="77777777" w:rsidTr="00377BAE">
        <w:trPr>
          <w:trHeight w:val="70"/>
        </w:trPr>
        <w:tc>
          <w:tcPr>
            <w:tcW w:w="1502" w:type="dxa"/>
          </w:tcPr>
          <w:p w14:paraId="5C73AE9F" w14:textId="5C5BD7C5" w:rsidR="00377BAE" w:rsidRDefault="00377BAE" w:rsidP="00170F6A">
            <w:pPr>
              <w:ind w:left="0"/>
            </w:pPr>
            <w:r>
              <w:t>D12</w:t>
            </w:r>
          </w:p>
        </w:tc>
        <w:tc>
          <w:tcPr>
            <w:tcW w:w="8322" w:type="dxa"/>
          </w:tcPr>
          <w:p w14:paraId="5CFEFD60" w14:textId="3CC15702" w:rsidR="00377BAE" w:rsidRDefault="00377BAE" w:rsidP="00377BAE">
            <w:pPr>
              <w:ind w:left="0"/>
            </w:pPr>
            <w:r>
              <w:t>Students can upload many different file formats.</w:t>
            </w:r>
          </w:p>
        </w:tc>
      </w:tr>
      <w:tr w:rsidR="00377BAE" w14:paraId="32607C5C" w14:textId="77777777" w:rsidTr="00377BAE">
        <w:trPr>
          <w:trHeight w:val="70"/>
        </w:trPr>
        <w:tc>
          <w:tcPr>
            <w:tcW w:w="1502" w:type="dxa"/>
          </w:tcPr>
          <w:p w14:paraId="08823D2E" w14:textId="334086C8" w:rsidR="00377BAE" w:rsidRDefault="00377BAE" w:rsidP="00170F6A">
            <w:pPr>
              <w:ind w:left="0"/>
            </w:pPr>
            <w:r>
              <w:t>D13</w:t>
            </w:r>
          </w:p>
        </w:tc>
        <w:tc>
          <w:tcPr>
            <w:tcW w:w="8322" w:type="dxa"/>
          </w:tcPr>
          <w:p w14:paraId="3FF26679" w14:textId="77777777" w:rsidR="00377BAE" w:rsidRDefault="00377BAE" w:rsidP="00170F6A">
            <w:pPr>
              <w:ind w:left="0"/>
            </w:pPr>
            <w:r>
              <w:t>File naming format on download should follow the following format -&gt;</w:t>
            </w:r>
          </w:p>
          <w:p w14:paraId="0771C35D" w14:textId="4D9E1FD7" w:rsidR="00377BAE" w:rsidRDefault="00377BAE" w:rsidP="00170F6A">
            <w:pPr>
              <w:ind w:left="0"/>
            </w:pPr>
            <w:r>
              <w:t xml:space="preserve">     Lastnamefirstinital_documentName.pdf (ex. </w:t>
            </w:r>
            <w:proofErr w:type="spellStart"/>
            <w:r>
              <w:t>stonep_PoliceReport</w:t>
            </w:r>
            <w:proofErr w:type="spellEnd"/>
            <w:r>
              <w:t>)</w:t>
            </w:r>
          </w:p>
        </w:tc>
      </w:tr>
      <w:tr w:rsidR="00377BAE" w14:paraId="7725BC95" w14:textId="77777777" w:rsidTr="00377BAE">
        <w:trPr>
          <w:trHeight w:val="70"/>
        </w:trPr>
        <w:tc>
          <w:tcPr>
            <w:tcW w:w="1502" w:type="dxa"/>
          </w:tcPr>
          <w:p w14:paraId="3A8FAA64" w14:textId="3F3CA3F2" w:rsidR="00377BAE" w:rsidRDefault="00C9387B" w:rsidP="00170F6A">
            <w:pPr>
              <w:ind w:left="0"/>
            </w:pPr>
            <w:r>
              <w:t>D14</w:t>
            </w:r>
          </w:p>
        </w:tc>
        <w:tc>
          <w:tcPr>
            <w:tcW w:w="8322" w:type="dxa"/>
          </w:tcPr>
          <w:p w14:paraId="3488976B" w14:textId="3CEAC38B" w:rsidR="00377BAE" w:rsidRDefault="00C9387B" w:rsidP="00170F6A">
            <w:pPr>
              <w:ind w:left="0"/>
            </w:pPr>
            <w:r>
              <w:t>Information should be accessible for up to six months after graduation.</w:t>
            </w:r>
          </w:p>
        </w:tc>
      </w:tr>
      <w:tr w:rsidR="00377BAE" w14:paraId="59AC4D0F" w14:textId="77777777" w:rsidTr="00377BAE">
        <w:trPr>
          <w:trHeight w:val="70"/>
        </w:trPr>
        <w:tc>
          <w:tcPr>
            <w:tcW w:w="1502" w:type="dxa"/>
          </w:tcPr>
          <w:p w14:paraId="7DC0A2BA" w14:textId="4C547BD6" w:rsidR="00377BAE" w:rsidRDefault="000F2C45" w:rsidP="00170F6A">
            <w:pPr>
              <w:ind w:left="0"/>
            </w:pPr>
            <w:r>
              <w:t>D15</w:t>
            </w:r>
          </w:p>
        </w:tc>
        <w:tc>
          <w:tcPr>
            <w:tcW w:w="8322" w:type="dxa"/>
          </w:tcPr>
          <w:p w14:paraId="622FAA7C" w14:textId="752B58D4" w:rsidR="00377BAE" w:rsidRDefault="000F2C45" w:rsidP="00170F6A">
            <w:pPr>
              <w:ind w:left="0"/>
            </w:pPr>
            <w:r>
              <w:t>Some documents depend on others to be completed, the system should be able to handle sequential documents.</w:t>
            </w:r>
          </w:p>
        </w:tc>
      </w:tr>
      <w:tr w:rsidR="00377BAE" w14:paraId="629C6209" w14:textId="77777777" w:rsidTr="00377BAE">
        <w:trPr>
          <w:trHeight w:val="70"/>
        </w:trPr>
        <w:tc>
          <w:tcPr>
            <w:tcW w:w="1502" w:type="dxa"/>
          </w:tcPr>
          <w:p w14:paraId="62D78FA0" w14:textId="1D1F8B3F" w:rsidR="00377BAE" w:rsidRDefault="000F2C45" w:rsidP="00170F6A">
            <w:pPr>
              <w:ind w:left="0"/>
            </w:pPr>
            <w:r>
              <w:t>D16</w:t>
            </w:r>
          </w:p>
        </w:tc>
        <w:tc>
          <w:tcPr>
            <w:tcW w:w="8322" w:type="dxa"/>
          </w:tcPr>
          <w:p w14:paraId="02ADDA4D" w14:textId="30F25D3D" w:rsidR="00377BAE" w:rsidRDefault="000F2C45" w:rsidP="00170F6A">
            <w:pPr>
              <w:ind w:left="0"/>
            </w:pPr>
            <w:r>
              <w:t>System should support editing all template/instructional documents.</w:t>
            </w:r>
          </w:p>
        </w:tc>
      </w:tr>
      <w:tr w:rsidR="00377BAE" w14:paraId="6F2CA4D8" w14:textId="77777777" w:rsidTr="00377BAE">
        <w:trPr>
          <w:trHeight w:val="70"/>
        </w:trPr>
        <w:tc>
          <w:tcPr>
            <w:tcW w:w="1502" w:type="dxa"/>
          </w:tcPr>
          <w:p w14:paraId="2469D79A" w14:textId="4323003C" w:rsidR="00377BAE" w:rsidRDefault="000F2C45" w:rsidP="00170F6A">
            <w:pPr>
              <w:ind w:left="0"/>
            </w:pPr>
            <w:r>
              <w:t>D17</w:t>
            </w:r>
          </w:p>
        </w:tc>
        <w:tc>
          <w:tcPr>
            <w:tcW w:w="8322" w:type="dxa"/>
          </w:tcPr>
          <w:p w14:paraId="0B8101BF" w14:textId="00753A1C" w:rsidR="00377BAE" w:rsidRDefault="000F2C45" w:rsidP="00170F6A">
            <w:pPr>
              <w:ind w:left="0"/>
            </w:pPr>
            <w:r>
              <w:t>Coordinator should be able to add or delete a new document for students to submit.</w:t>
            </w:r>
          </w:p>
        </w:tc>
      </w:tr>
      <w:tr w:rsidR="00377BAE" w14:paraId="55C924FB" w14:textId="77777777" w:rsidTr="00377BAE">
        <w:trPr>
          <w:trHeight w:val="70"/>
        </w:trPr>
        <w:tc>
          <w:tcPr>
            <w:tcW w:w="1502" w:type="dxa"/>
          </w:tcPr>
          <w:p w14:paraId="1EBCF5F8" w14:textId="73313C28" w:rsidR="00377BAE" w:rsidRDefault="000F2C45" w:rsidP="00170F6A">
            <w:pPr>
              <w:ind w:left="0"/>
            </w:pPr>
            <w:r>
              <w:t>D18</w:t>
            </w:r>
          </w:p>
        </w:tc>
        <w:tc>
          <w:tcPr>
            <w:tcW w:w="8322" w:type="dxa"/>
          </w:tcPr>
          <w:p w14:paraId="5234FC8A" w14:textId="5916FAA2" w:rsidR="00377BAE" w:rsidRDefault="000F2C45" w:rsidP="00170F6A">
            <w:pPr>
              <w:ind w:left="0"/>
            </w:pPr>
            <w:r>
              <w:t>Students should not be able to edit documents/submissions after they have been approved.</w:t>
            </w:r>
          </w:p>
        </w:tc>
      </w:tr>
      <w:tr w:rsidR="00377BAE" w14:paraId="299B457E" w14:textId="77777777" w:rsidTr="00377BAE">
        <w:trPr>
          <w:trHeight w:val="70"/>
        </w:trPr>
        <w:tc>
          <w:tcPr>
            <w:tcW w:w="1502" w:type="dxa"/>
          </w:tcPr>
          <w:p w14:paraId="209C8BC6" w14:textId="112A2E66" w:rsidR="00377BAE" w:rsidRDefault="000F2C45" w:rsidP="00170F6A">
            <w:pPr>
              <w:ind w:left="0"/>
            </w:pPr>
            <w:r>
              <w:t>D19</w:t>
            </w:r>
          </w:p>
        </w:tc>
        <w:tc>
          <w:tcPr>
            <w:tcW w:w="8322" w:type="dxa"/>
          </w:tcPr>
          <w:p w14:paraId="30AAF58F" w14:textId="4F66095B" w:rsidR="00377BAE" w:rsidRDefault="00DC5ADD" w:rsidP="00170F6A">
            <w:pPr>
              <w:ind w:left="0"/>
            </w:pPr>
            <w:r>
              <w:t xml:space="preserve">Student Services is not involved in the system, as students can upload their own police reports. </w:t>
            </w:r>
          </w:p>
        </w:tc>
      </w:tr>
      <w:tr w:rsidR="00DC5ADD" w14:paraId="328F4401" w14:textId="77777777" w:rsidTr="00377BAE">
        <w:trPr>
          <w:trHeight w:val="70"/>
        </w:trPr>
        <w:tc>
          <w:tcPr>
            <w:tcW w:w="1502" w:type="dxa"/>
          </w:tcPr>
          <w:p w14:paraId="34ED2A80" w14:textId="64F24189" w:rsidR="00DC5ADD" w:rsidRDefault="00DC5ADD" w:rsidP="00170F6A">
            <w:pPr>
              <w:ind w:left="0"/>
            </w:pPr>
            <w:r>
              <w:t>D20</w:t>
            </w:r>
          </w:p>
        </w:tc>
        <w:tc>
          <w:tcPr>
            <w:tcW w:w="8322" w:type="dxa"/>
          </w:tcPr>
          <w:p w14:paraId="09844672" w14:textId="780A0FBB" w:rsidR="00DC5ADD" w:rsidRDefault="00DC5ADD" w:rsidP="00170F6A">
            <w:pPr>
              <w:ind w:left="0"/>
            </w:pPr>
            <w:r>
              <w:t xml:space="preserve">Declared that appointment capabilities are out of scope for this project. </w:t>
            </w:r>
          </w:p>
        </w:tc>
      </w:tr>
      <w:tr w:rsidR="00881E75" w14:paraId="4CA77227" w14:textId="77777777" w:rsidTr="00377BAE">
        <w:trPr>
          <w:trHeight w:val="70"/>
        </w:trPr>
        <w:tc>
          <w:tcPr>
            <w:tcW w:w="1502" w:type="dxa"/>
          </w:tcPr>
          <w:p w14:paraId="249603EA" w14:textId="0A13A1D6" w:rsidR="00881E75" w:rsidRDefault="00881E75" w:rsidP="00170F6A">
            <w:pPr>
              <w:ind w:left="0"/>
            </w:pPr>
            <w:r>
              <w:t>D21</w:t>
            </w:r>
          </w:p>
        </w:tc>
        <w:tc>
          <w:tcPr>
            <w:tcW w:w="8322" w:type="dxa"/>
          </w:tcPr>
          <w:p w14:paraId="2A20F017" w14:textId="10CD0EE0" w:rsidR="00881E75" w:rsidRDefault="00881E75" w:rsidP="00170F6A">
            <w:pPr>
              <w:ind w:left="0"/>
            </w:pPr>
            <w:r>
              <w:t xml:space="preserve">Declared that logged-out users can view and download documents and view their deadlines (if any). </w:t>
            </w:r>
          </w:p>
        </w:tc>
      </w:tr>
      <w:tr w:rsidR="00CC06B4" w14:paraId="2DA618F4" w14:textId="77777777" w:rsidTr="00085855">
        <w:trPr>
          <w:trHeight w:val="70"/>
        </w:trPr>
        <w:tc>
          <w:tcPr>
            <w:tcW w:w="1502" w:type="dxa"/>
          </w:tcPr>
          <w:p w14:paraId="77E1D145" w14:textId="6D6BDF5C" w:rsidR="00CC06B4" w:rsidRDefault="00CC06B4" w:rsidP="00085855">
            <w:pPr>
              <w:ind w:left="0"/>
            </w:pPr>
            <w:r>
              <w:t>D22</w:t>
            </w:r>
          </w:p>
        </w:tc>
        <w:tc>
          <w:tcPr>
            <w:tcW w:w="8322" w:type="dxa"/>
          </w:tcPr>
          <w:p w14:paraId="2D263403" w14:textId="13A71D89" w:rsidR="00CC06B4" w:rsidRDefault="00CC06B4" w:rsidP="00085855">
            <w:pPr>
              <w:ind w:left="0"/>
            </w:pPr>
            <w:r>
              <w:t xml:space="preserve">Teachers should be able to export total student list or individual </w:t>
            </w:r>
            <w:proofErr w:type="gramStart"/>
            <w:r>
              <w:t>students</w:t>
            </w:r>
            <w:proofErr w:type="gramEnd"/>
            <w:r>
              <w:t xml:space="preserve"> data to csv</w:t>
            </w:r>
            <w:r w:rsidR="00535A72">
              <w:t>.</w:t>
            </w:r>
          </w:p>
        </w:tc>
      </w:tr>
    </w:tbl>
    <w:p w14:paraId="2FF6A422" w14:textId="77777777" w:rsidR="00170F6A" w:rsidRDefault="00170F6A" w:rsidP="00EC5652">
      <w:pPr>
        <w:ind w:left="0"/>
      </w:pPr>
    </w:p>
    <w:p w14:paraId="24038A3D" w14:textId="77777777" w:rsidR="00170F6A" w:rsidRDefault="00170F6A" w:rsidP="00170F6A">
      <w:pPr>
        <w:pStyle w:val="Heading1"/>
      </w:pPr>
      <w:r>
        <w:t>Actions</w:t>
      </w:r>
    </w:p>
    <w:tbl>
      <w:tblPr>
        <w:tblStyle w:val="TableGrid"/>
        <w:tblW w:w="0" w:type="auto"/>
        <w:tblInd w:w="72" w:type="dxa"/>
        <w:tblLook w:val="04A0" w:firstRow="1" w:lastRow="0" w:firstColumn="1" w:lastColumn="0" w:noHBand="0" w:noVBand="1"/>
      </w:tblPr>
      <w:tblGrid>
        <w:gridCol w:w="542"/>
        <w:gridCol w:w="1015"/>
        <w:gridCol w:w="3002"/>
        <w:gridCol w:w="2732"/>
        <w:gridCol w:w="2601"/>
      </w:tblGrid>
      <w:tr w:rsidR="00EC5652" w14:paraId="47087B5F" w14:textId="77777777" w:rsidTr="000F2C45">
        <w:trPr>
          <w:trHeight w:val="572"/>
        </w:trPr>
        <w:tc>
          <w:tcPr>
            <w:tcW w:w="542" w:type="dxa"/>
          </w:tcPr>
          <w:p w14:paraId="36DB107D" w14:textId="77777777" w:rsidR="00EC5652" w:rsidRDefault="00EC5652" w:rsidP="00712D0A">
            <w:pPr>
              <w:ind w:left="0"/>
            </w:pPr>
            <w:r>
              <w:t>A1</w:t>
            </w:r>
          </w:p>
        </w:tc>
        <w:tc>
          <w:tcPr>
            <w:tcW w:w="1015" w:type="dxa"/>
          </w:tcPr>
          <w:p w14:paraId="0D146C72" w14:textId="021F732F" w:rsidR="00EC5652" w:rsidRDefault="000F2C45" w:rsidP="00712D0A">
            <w:pPr>
              <w:ind w:left="0"/>
            </w:pPr>
            <w:r>
              <w:t>Scrum Team</w:t>
            </w:r>
          </w:p>
        </w:tc>
        <w:tc>
          <w:tcPr>
            <w:tcW w:w="3002" w:type="dxa"/>
          </w:tcPr>
          <w:p w14:paraId="63910D81" w14:textId="4AB4EFCC" w:rsidR="00EC5652" w:rsidRDefault="000F2C45" w:rsidP="00712D0A">
            <w:pPr>
              <w:ind w:left="0"/>
            </w:pPr>
            <w:r>
              <w:t>Send recap email to all participants.</w:t>
            </w:r>
          </w:p>
        </w:tc>
        <w:tc>
          <w:tcPr>
            <w:tcW w:w="2732" w:type="dxa"/>
          </w:tcPr>
          <w:p w14:paraId="4EC001A0" w14:textId="771BD232" w:rsidR="00EC5652" w:rsidRDefault="000F2C45" w:rsidP="00712D0A">
            <w:pPr>
              <w:ind w:left="0"/>
            </w:pPr>
            <w:r>
              <w:t>Closed</w:t>
            </w:r>
          </w:p>
        </w:tc>
        <w:tc>
          <w:tcPr>
            <w:tcW w:w="2601" w:type="dxa"/>
          </w:tcPr>
          <w:p w14:paraId="370B4951" w14:textId="08092E04" w:rsidR="00EC5652" w:rsidRDefault="000F2C45" w:rsidP="00712D0A">
            <w:pPr>
              <w:ind w:left="0"/>
            </w:pPr>
            <w:r>
              <w:t>2024-09-26</w:t>
            </w:r>
          </w:p>
        </w:tc>
      </w:tr>
      <w:tr w:rsidR="000617A3" w14:paraId="275DF2D4" w14:textId="77777777" w:rsidTr="000F2C45">
        <w:trPr>
          <w:trHeight w:val="572"/>
        </w:trPr>
        <w:tc>
          <w:tcPr>
            <w:tcW w:w="542" w:type="dxa"/>
          </w:tcPr>
          <w:p w14:paraId="2B71C846" w14:textId="77777777" w:rsidR="000617A3" w:rsidRDefault="000617A3" w:rsidP="000617A3">
            <w:pPr>
              <w:ind w:left="0"/>
            </w:pPr>
            <w:r>
              <w:t>A2</w:t>
            </w:r>
          </w:p>
        </w:tc>
        <w:tc>
          <w:tcPr>
            <w:tcW w:w="1015" w:type="dxa"/>
          </w:tcPr>
          <w:p w14:paraId="471CFA53" w14:textId="35DB0795" w:rsidR="000617A3" w:rsidRDefault="000F2C45" w:rsidP="000617A3">
            <w:pPr>
              <w:ind w:left="0"/>
            </w:pPr>
            <w:r>
              <w:t>Michelle</w:t>
            </w:r>
          </w:p>
        </w:tc>
        <w:tc>
          <w:tcPr>
            <w:tcW w:w="3002" w:type="dxa"/>
          </w:tcPr>
          <w:p w14:paraId="3DBC1446" w14:textId="217125F9" w:rsidR="000617A3" w:rsidRDefault="000F2C45" w:rsidP="000617A3">
            <w:pPr>
              <w:ind w:left="0"/>
            </w:pPr>
            <w:r>
              <w:t>Send document list, with priorities and frequency.</w:t>
            </w:r>
          </w:p>
        </w:tc>
        <w:tc>
          <w:tcPr>
            <w:tcW w:w="2732" w:type="dxa"/>
          </w:tcPr>
          <w:p w14:paraId="73629E43" w14:textId="129DFFC4" w:rsidR="000617A3" w:rsidRDefault="000F2C45" w:rsidP="000617A3">
            <w:pPr>
              <w:ind w:left="0"/>
            </w:pPr>
            <w:r>
              <w:t>Open</w:t>
            </w:r>
          </w:p>
        </w:tc>
        <w:tc>
          <w:tcPr>
            <w:tcW w:w="2601" w:type="dxa"/>
          </w:tcPr>
          <w:p w14:paraId="295E7291" w14:textId="3BB5F569" w:rsidR="000617A3" w:rsidRDefault="000F2C45" w:rsidP="000617A3">
            <w:pPr>
              <w:ind w:left="0"/>
            </w:pPr>
            <w:r>
              <w:t>N/A</w:t>
            </w:r>
          </w:p>
        </w:tc>
      </w:tr>
    </w:tbl>
    <w:p w14:paraId="5A3973CC" w14:textId="77777777" w:rsidR="00170F6A" w:rsidRDefault="00170F6A" w:rsidP="00170F6A"/>
    <w:p w14:paraId="407C822C" w14:textId="77777777" w:rsidR="00881E75" w:rsidRDefault="00881E75" w:rsidP="00170F6A"/>
    <w:p w14:paraId="5EF8383F" w14:textId="5DC6D0BB" w:rsidR="00881E75" w:rsidRDefault="00881E75" w:rsidP="00170F6A"/>
    <w:p w14:paraId="691C4F92" w14:textId="77777777" w:rsidR="008B260C" w:rsidRDefault="008B260C" w:rsidP="008B260C">
      <w:pPr>
        <w:pStyle w:val="Heading1"/>
      </w:pPr>
      <w:r>
        <w:t>Follow up and next steps</w:t>
      </w:r>
    </w:p>
    <w:p w14:paraId="6EAE86A3" w14:textId="0537366B" w:rsidR="00881E75" w:rsidRDefault="00881E75" w:rsidP="00170F6A">
      <w:r>
        <w:t xml:space="preserve">Scrum team will send recap email to all participants. Michelle will send document list to all participants. </w:t>
      </w:r>
    </w:p>
    <w:p w14:paraId="5DCC5873" w14:textId="49FE405C" w:rsidR="00881E75" w:rsidRPr="00170F6A" w:rsidRDefault="00881E75" w:rsidP="00170F6A">
      <w:r>
        <w:t xml:space="preserve">Scrum team will continue to work on </w:t>
      </w:r>
      <w:proofErr w:type="gramStart"/>
      <w:r>
        <w:t>outlining</w:t>
      </w:r>
      <w:proofErr w:type="gramEnd"/>
      <w:r>
        <w:t xml:space="preserve"> </w:t>
      </w:r>
      <w:proofErr w:type="gramStart"/>
      <w:r>
        <w:t>project,</w:t>
      </w:r>
      <w:r w:rsidR="00195C04">
        <w:t xml:space="preserve"> and</w:t>
      </w:r>
      <w:proofErr w:type="gramEnd"/>
      <w:r w:rsidR="00195C04">
        <w:t xml:space="preserve"> will prepare for another meeting in the near future. </w:t>
      </w:r>
    </w:p>
    <w:sectPr w:rsidR="00881E75" w:rsidRPr="00170F6A">
      <w:footerReference w:type="default" r:id="rId11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1BB96D" w14:textId="77777777" w:rsidR="006406F2" w:rsidRDefault="006406F2">
      <w:r>
        <w:separator/>
      </w:r>
    </w:p>
    <w:p w14:paraId="15A56CD5" w14:textId="77777777" w:rsidR="006406F2" w:rsidRDefault="006406F2"/>
    <w:p w14:paraId="064CDFF4" w14:textId="77777777" w:rsidR="006406F2" w:rsidRDefault="006406F2"/>
  </w:endnote>
  <w:endnote w:type="continuationSeparator" w:id="0">
    <w:p w14:paraId="60D93263" w14:textId="77777777" w:rsidR="006406F2" w:rsidRDefault="006406F2">
      <w:r>
        <w:continuationSeparator/>
      </w:r>
    </w:p>
    <w:p w14:paraId="076EE7AB" w14:textId="77777777" w:rsidR="006406F2" w:rsidRDefault="006406F2"/>
    <w:p w14:paraId="44BA4D95" w14:textId="77777777" w:rsidR="006406F2" w:rsidRDefault="006406F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C93506" w14:textId="77777777" w:rsidR="00907FCF" w:rsidRDefault="008B14EC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1B150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C01D68" w14:textId="77777777" w:rsidR="006406F2" w:rsidRDefault="006406F2">
      <w:r>
        <w:separator/>
      </w:r>
    </w:p>
    <w:p w14:paraId="6D34E8F5" w14:textId="77777777" w:rsidR="006406F2" w:rsidRDefault="006406F2"/>
    <w:p w14:paraId="21D9F877" w14:textId="77777777" w:rsidR="006406F2" w:rsidRDefault="006406F2"/>
  </w:footnote>
  <w:footnote w:type="continuationSeparator" w:id="0">
    <w:p w14:paraId="0834B434" w14:textId="77777777" w:rsidR="006406F2" w:rsidRDefault="006406F2">
      <w:r>
        <w:continuationSeparator/>
      </w:r>
    </w:p>
    <w:p w14:paraId="68F1D746" w14:textId="77777777" w:rsidR="006406F2" w:rsidRDefault="006406F2"/>
    <w:p w14:paraId="20DC94F6" w14:textId="77777777" w:rsidR="006406F2" w:rsidRDefault="006406F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14625F9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E8CC1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E2A0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A328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65A0CC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034C0F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9E59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C92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96CC3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8E3D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0726715">
    <w:abstractNumId w:val="9"/>
  </w:num>
  <w:num w:numId="2" w16cid:durableId="2094160789">
    <w:abstractNumId w:val="7"/>
  </w:num>
  <w:num w:numId="3" w16cid:durableId="884873059">
    <w:abstractNumId w:val="6"/>
  </w:num>
  <w:num w:numId="4" w16cid:durableId="24451174">
    <w:abstractNumId w:val="5"/>
  </w:num>
  <w:num w:numId="5" w16cid:durableId="1519007904">
    <w:abstractNumId w:val="4"/>
  </w:num>
  <w:num w:numId="6" w16cid:durableId="2106147582">
    <w:abstractNumId w:val="8"/>
  </w:num>
  <w:num w:numId="7" w16cid:durableId="1636644241">
    <w:abstractNumId w:val="3"/>
  </w:num>
  <w:num w:numId="8" w16cid:durableId="1826311523">
    <w:abstractNumId w:val="2"/>
  </w:num>
  <w:num w:numId="9" w16cid:durableId="2122602847">
    <w:abstractNumId w:val="1"/>
  </w:num>
  <w:num w:numId="10" w16cid:durableId="684551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E4C"/>
    <w:rsid w:val="000076D5"/>
    <w:rsid w:val="00060BBB"/>
    <w:rsid w:val="000617A3"/>
    <w:rsid w:val="000F2C45"/>
    <w:rsid w:val="00170F6A"/>
    <w:rsid w:val="00195C04"/>
    <w:rsid w:val="001B1500"/>
    <w:rsid w:val="0021471E"/>
    <w:rsid w:val="00290C15"/>
    <w:rsid w:val="002D682F"/>
    <w:rsid w:val="00377BAE"/>
    <w:rsid w:val="003B53E1"/>
    <w:rsid w:val="00420E4C"/>
    <w:rsid w:val="00462CF9"/>
    <w:rsid w:val="00535A72"/>
    <w:rsid w:val="005454FF"/>
    <w:rsid w:val="005975F7"/>
    <w:rsid w:val="006406F2"/>
    <w:rsid w:val="0069252B"/>
    <w:rsid w:val="006E54C6"/>
    <w:rsid w:val="00801D0F"/>
    <w:rsid w:val="00803EA8"/>
    <w:rsid w:val="00881E75"/>
    <w:rsid w:val="008B14EC"/>
    <w:rsid w:val="008B260C"/>
    <w:rsid w:val="00907FCF"/>
    <w:rsid w:val="009A2B62"/>
    <w:rsid w:val="00A42BDF"/>
    <w:rsid w:val="00A7386C"/>
    <w:rsid w:val="00AE7494"/>
    <w:rsid w:val="00B91059"/>
    <w:rsid w:val="00BD491C"/>
    <w:rsid w:val="00C9387B"/>
    <w:rsid w:val="00CC06B4"/>
    <w:rsid w:val="00D0632C"/>
    <w:rsid w:val="00D3020B"/>
    <w:rsid w:val="00D43E81"/>
    <w:rsid w:val="00D851F4"/>
    <w:rsid w:val="00DA3795"/>
    <w:rsid w:val="00DC5ADD"/>
    <w:rsid w:val="00DE215D"/>
    <w:rsid w:val="00E22C61"/>
    <w:rsid w:val="00E23379"/>
    <w:rsid w:val="00E367E1"/>
    <w:rsid w:val="00EC5652"/>
    <w:rsid w:val="00F4310C"/>
    <w:rsid w:val="00FB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2A9957"/>
  <w15:chartTrackingRefBased/>
  <w15:docId w15:val="{4E82186C-14C3-4A0F-9F57-5CF68CD0C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0" w:unhideWhenUsed="1" w:qFormat="1"/>
    <w:lsdException w:name="Intense Emphasis" w:semiHidden="1" w:uiPriority="0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40" w:line="240" w:lineRule="auto"/>
      <w:ind w:left="72"/>
    </w:pPr>
    <w:rPr>
      <w:sz w:val="21"/>
      <w:szCs w:val="21"/>
    </w:rPr>
  </w:style>
  <w:style w:type="paragraph" w:styleId="Heading1">
    <w:name w:val="heading 1"/>
    <w:basedOn w:val="Normal"/>
    <w:next w:val="Normal"/>
    <w:unhideWhenUsed/>
    <w:qFormat/>
    <w:pPr>
      <w:spacing w:before="240" w:after="0"/>
      <w:ind w:left="0"/>
      <w:outlineLvl w:val="0"/>
    </w:pPr>
    <w:rPr>
      <w:rFonts w:asciiTheme="majorHAnsi" w:eastAsiaTheme="majorEastAsia" w:hAnsiTheme="majorHAnsi" w:cstheme="majorBidi"/>
      <w:b/>
      <w:bCs/>
      <w:caps/>
      <w:color w:val="1B587C" w:themeColor="accent3"/>
      <w:sz w:val="26"/>
      <w:szCs w:val="26"/>
    </w:rPr>
  </w:style>
  <w:style w:type="paragraph" w:styleId="Heading2">
    <w:name w:val="heading 2"/>
    <w:basedOn w:val="Normal"/>
    <w:next w:val="Normal"/>
    <w:unhideWhenUsed/>
    <w:qFormat/>
    <w:pPr>
      <w:pBdr>
        <w:bottom w:val="single" w:sz="12" w:space="1" w:color="1B587C" w:themeColor="accent3"/>
      </w:pBdr>
      <w:spacing w:before="240"/>
      <w:ind w:left="0"/>
      <w:outlineLvl w:val="1"/>
    </w:pPr>
    <w:rPr>
      <w:rFonts w:asciiTheme="majorHAnsi" w:eastAsiaTheme="majorEastAsia" w:hAnsiTheme="majorHAnsi" w:cstheme="majorBidi"/>
      <w:b/>
      <w:bCs/>
      <w:color w:val="F07F09" w:themeColor="accent1"/>
    </w:rPr>
  </w:style>
  <w:style w:type="paragraph" w:styleId="Heading3">
    <w:name w:val="heading 3"/>
    <w:basedOn w:val="Normal"/>
    <w:next w:val="Normal"/>
    <w:unhideWhenUsed/>
    <w:qFormat/>
    <w:pPr>
      <w:outlineLvl w:val="2"/>
    </w:pPr>
    <w:rPr>
      <w:rFonts w:asciiTheme="majorHAnsi" w:eastAsiaTheme="majorEastAsia" w:hAnsiTheme="majorHAnsi" w:cstheme="majorBidi"/>
      <w:color w:val="F07F09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pPr>
      <w:keepNext/>
      <w:keepLines/>
      <w:spacing w:before="160" w:after="0"/>
      <w:outlineLvl w:val="3"/>
    </w:pPr>
    <w:rPr>
      <w:rFonts w:asciiTheme="majorHAnsi" w:eastAsiaTheme="majorEastAsia" w:hAnsiTheme="majorHAnsi" w:cstheme="majorBidi"/>
      <w:color w:val="B35E0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unhideWhenUsed/>
    <w:qFormat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Footer">
    <w:name w:val="footer"/>
    <w:basedOn w:val="Normal"/>
    <w:link w:val="FooterChar"/>
    <w:uiPriority w:val="1"/>
    <w:unhideWhenUsed/>
    <w:pPr>
      <w:tabs>
        <w:tab w:val="center" w:pos="4680"/>
        <w:tab w:val="right" w:pos="9360"/>
      </w:tabs>
      <w:spacing w:before="0" w:after="0"/>
      <w:jc w:val="right"/>
    </w:pPr>
  </w:style>
  <w:style w:type="character" w:customStyle="1" w:styleId="FooterChar">
    <w:name w:val="Footer Char"/>
    <w:basedOn w:val="DefaultParagraphFont"/>
    <w:link w:val="Footer"/>
    <w:uiPriority w:val="1"/>
    <w:rPr>
      <w:sz w:val="21"/>
      <w:szCs w:val="21"/>
    </w:rPr>
  </w:style>
  <w:style w:type="paragraph" w:styleId="Title">
    <w:name w:val="Title"/>
    <w:basedOn w:val="Normal"/>
    <w:next w:val="Normal"/>
    <w:qFormat/>
    <w:pPr>
      <w:ind w:left="0"/>
    </w:pPr>
    <w:rPr>
      <w:rFonts w:asciiTheme="majorHAnsi" w:eastAsiaTheme="majorEastAsia" w:hAnsiTheme="majorHAnsi" w:cstheme="majorBidi"/>
      <w:color w:val="9F2936" w:themeColor="accent2"/>
      <w:sz w:val="50"/>
      <w:szCs w:val="50"/>
    </w:rPr>
  </w:style>
  <w:style w:type="paragraph" w:styleId="Subtitle">
    <w:name w:val="Subtitle"/>
    <w:basedOn w:val="Normal"/>
    <w:next w:val="Normal"/>
    <w:unhideWhenUsed/>
    <w:qFormat/>
    <w:pPr>
      <w:keepNext/>
      <w:keepLines/>
      <w:numPr>
        <w:ilvl w:val="1"/>
      </w:numPr>
      <w:pBdr>
        <w:top w:val="single" w:sz="4" w:space="1" w:color="1B587C" w:themeColor="accent3"/>
      </w:pBdr>
      <w:spacing w:before="360" w:after="160"/>
      <w:ind w:left="72"/>
    </w:pPr>
    <w:rPr>
      <w:rFonts w:asciiTheme="majorHAnsi" w:eastAsiaTheme="majorEastAsia" w:hAnsiTheme="majorHAnsi" w:cstheme="majorBidi"/>
      <w:color w:val="9F2936" w:themeColor="accent2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color w:val="B35E06" w:themeColor="accent1" w:themeShade="BF"/>
      <w:sz w:val="21"/>
      <w:szCs w:val="21"/>
    </w:rPr>
  </w:style>
  <w:style w:type="character" w:styleId="SubtleEmphasis">
    <w:name w:val="Subtle Emphasis"/>
    <w:basedOn w:val="DefaultParagraphFont"/>
    <w:unhideWhenUsed/>
    <w:qFormat/>
    <w:rPr>
      <w:i/>
      <w:iCs/>
      <w:color w:val="auto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chan\AppData\Roaming\Microsoft\Templates\Meeting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160E122DB16C437FB277537B2CC137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59DC0B-F4F1-4E92-8BE3-7AD31CDF17AF}"/>
      </w:docPartPr>
      <w:docPartBody>
        <w:p w:rsidR="00D603C0" w:rsidRDefault="004108F0">
          <w:pPr>
            <w:pStyle w:val="160E122DB16C437FB277537B2CC13771"/>
          </w:pPr>
          <w:r>
            <w:t>[Meeting Title]</w:t>
          </w:r>
        </w:p>
      </w:docPartBody>
    </w:docPart>
    <w:docPart>
      <w:docPartPr>
        <w:name w:val="5A0577C9FE9541988FA79E7D89655B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D790D-DB06-4BC1-BAD6-F70A79B20816}"/>
      </w:docPartPr>
      <w:docPartBody>
        <w:p w:rsidR="00D603C0" w:rsidRDefault="004108F0">
          <w:pPr>
            <w:pStyle w:val="5A0577C9FE9541988FA79E7D89655B03"/>
          </w:pPr>
          <w:r>
            <w:rPr>
              <w:rStyle w:val="SubtleEmphasis"/>
            </w:rPr>
            <w:t>[Location]</w:t>
          </w:r>
        </w:p>
      </w:docPartBody>
    </w:docPart>
    <w:docPart>
      <w:docPartPr>
        <w:name w:val="53FCE1190DB9464DB0E282539022C3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BAF534-6366-42D6-9F1A-1506411F1232}"/>
      </w:docPartPr>
      <w:docPartBody>
        <w:p w:rsidR="002818C1" w:rsidRDefault="00D7198C" w:rsidP="00D7198C">
          <w:pPr>
            <w:pStyle w:val="53FCE1190DB9464DB0E282539022C309"/>
          </w:pPr>
          <w:r>
            <w:rPr>
              <w:rStyle w:val="SubtleEmphasis"/>
            </w:rPr>
            <w:t>[Date | time]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4A1"/>
    <w:rsid w:val="002818C1"/>
    <w:rsid w:val="004108F0"/>
    <w:rsid w:val="00673365"/>
    <w:rsid w:val="00700671"/>
    <w:rsid w:val="007A3103"/>
    <w:rsid w:val="00A414A1"/>
    <w:rsid w:val="00BC6AC5"/>
    <w:rsid w:val="00BD491C"/>
    <w:rsid w:val="00D603C0"/>
    <w:rsid w:val="00D71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0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60E122DB16C437FB277537B2CC13771">
    <w:name w:val="160E122DB16C437FB277537B2CC13771"/>
  </w:style>
  <w:style w:type="character" w:styleId="SubtleEmphasis">
    <w:name w:val="Subtle Emphasis"/>
    <w:basedOn w:val="DefaultParagraphFont"/>
    <w:unhideWhenUsed/>
    <w:qFormat/>
    <w:rsid w:val="00D7198C"/>
    <w:rPr>
      <w:i/>
      <w:iCs/>
      <w:color w:val="auto"/>
    </w:rPr>
  </w:style>
  <w:style w:type="paragraph" w:customStyle="1" w:styleId="5A0577C9FE9541988FA79E7D89655B03">
    <w:name w:val="5A0577C9FE9541988FA79E7D89655B03"/>
  </w:style>
  <w:style w:type="paragraph" w:customStyle="1" w:styleId="53FCE1190DB9464DB0E282539022C309">
    <w:name w:val="53FCE1190DB9464DB0E282539022C309"/>
    <w:rsid w:val="00D7198C"/>
    <w:rPr>
      <w:lang w:val="en-CA" w:eastAsia="en-CA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Century Gothic-Palatino Linotyp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 panose="0204050205050503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40DCEB12F1B74BB4C78279C22A4348" ma:contentTypeVersion="8" ma:contentTypeDescription="Create a new document." ma:contentTypeScope="" ma:versionID="3880ce4615e2ad11c2c43d0c115e7b5d">
  <xsd:schema xmlns:xsd="http://www.w3.org/2001/XMLSchema" xmlns:xs="http://www.w3.org/2001/XMLSchema" xmlns:p="http://schemas.microsoft.com/office/2006/metadata/properties" xmlns:ns2="98e57793-e4b2-47f7-877f-ea6d29fae10c" targetNamespace="http://schemas.microsoft.com/office/2006/metadata/properties" ma:root="true" ma:fieldsID="d2fa55d6893adb580abebe3d853f466f" ns2:_="">
    <xsd:import namespace="98e57793-e4b2-47f7-877f-ea6d29fae1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e57793-e4b2-47f7-877f-ea6d29fae1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8B2566-0368-402B-BE87-28BF2F10DB1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DA8BEF-DE61-4DFC-B611-8B0B312F49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2DC0CE1-C84C-4EA2-90DE-B4E3B875BA3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8722F6A-5DF8-46DC-BB0C-42206CA137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e57793-e4b2-47f7-877f-ea6d29fae1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 minutes</Template>
  <TotalTime>1</TotalTime>
  <Pages>3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 lab</dc:creator>
  <cp:keywords/>
  <cp:lastModifiedBy>Brandon Rouleau</cp:lastModifiedBy>
  <cp:revision>2</cp:revision>
  <dcterms:created xsi:type="dcterms:W3CDTF">2024-09-28T01:25:00Z</dcterms:created>
  <dcterms:modified xsi:type="dcterms:W3CDTF">2024-09-28T01:25:00Z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TC034630809991</vt:lpwstr>
  </property>
  <property fmtid="{D5CDD505-2E9C-101B-9397-08002B2CF9AE}" pid="3" name="ContentTypeId">
    <vt:lpwstr>0x010100E940DCEB12F1B74BB4C78279C22A4348</vt:lpwstr>
  </property>
  <property fmtid="{D5CDD505-2E9C-101B-9397-08002B2CF9AE}" pid="4" name="Order">
    <vt:r8>3785800</vt:r8>
  </property>
</Properties>
</file>